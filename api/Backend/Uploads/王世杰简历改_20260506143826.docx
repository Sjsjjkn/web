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CFA2A" w14:textId="2F058AE4" w:rsidR="00A31837" w:rsidRDefault="0075472D">
      <w:pPr>
        <w:widowControl/>
        <w:jc w:val="left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06528" behindDoc="1" locked="0" layoutInCell="1" allowOverlap="1" wp14:anchorId="50707E24" wp14:editId="627E12CA">
                <wp:simplePos x="0" y="0"/>
                <wp:positionH relativeFrom="column">
                  <wp:posOffset>51435</wp:posOffset>
                </wp:positionH>
                <wp:positionV relativeFrom="page">
                  <wp:posOffset>325120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B0FB1C" id="直接连接符 26" o:spid="_x0000_s1026" style="position:absolute;z-index:-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4.05pt,25.6pt" to="4.05pt,7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" strokecolor="#5a5a5a [2109]"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0928" behindDoc="0" locked="0" layoutInCell="1" allowOverlap="1" wp14:anchorId="3FD4FC57" wp14:editId="545E60AC">
                <wp:simplePos x="0" y="0"/>
                <wp:positionH relativeFrom="column">
                  <wp:posOffset>2086610</wp:posOffset>
                </wp:positionH>
                <wp:positionV relativeFrom="paragraph">
                  <wp:posOffset>-99695</wp:posOffset>
                </wp:positionV>
                <wp:extent cx="2824480" cy="570865"/>
                <wp:effectExtent l="0" t="0" r="0" b="127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4446" cy="570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A52C0F9" w14:textId="77777777" w:rsidR="00A3183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个人简历。</w:t>
                            </w:r>
                          </w:p>
                          <w:p w14:paraId="43C1D2EB" w14:textId="77777777" w:rsidR="00A31837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36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D4FC5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164.3pt;margin-top:-7.85pt;width:222.4pt;height:44.95pt;z-index:2515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" filled="f" stroked="f">
                <v:textbox>
                  <w:txbxContent>
                    <w:p w14:paraId="2A52C0F9" w14:textId="77777777" w:rsidR="00A31837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个人简历。</w:t>
                      </w:r>
                    </w:p>
                    <w:p w14:paraId="43C1D2EB" w14:textId="77777777" w:rsidR="00A31837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sz w:val="36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2D9C81A5" wp14:editId="3F537C65">
                <wp:simplePos x="0" y="0"/>
                <wp:positionH relativeFrom="column">
                  <wp:posOffset>2061845</wp:posOffset>
                </wp:positionH>
                <wp:positionV relativeFrom="paragraph">
                  <wp:posOffset>-93345</wp:posOffset>
                </wp:positionV>
                <wp:extent cx="0" cy="570865"/>
                <wp:effectExtent l="0" t="0" r="19050" b="2032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061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9F0BCC" id="直接连接符 7" o:spid="_x0000_s1026" style="position:absolute;z-index:2515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35pt,-7.35pt" to="162.35pt,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" strokecolor="#5a5a5a [2109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 wp14:anchorId="23F2AF27" wp14:editId="39B90769">
                <wp:simplePos x="0" y="0"/>
                <wp:positionH relativeFrom="column">
                  <wp:posOffset>20320</wp:posOffset>
                </wp:positionH>
                <wp:positionV relativeFrom="paragraph">
                  <wp:posOffset>-287020</wp:posOffset>
                </wp:positionV>
                <wp:extent cx="2095500" cy="931545"/>
                <wp:effectExtent l="0" t="0" r="0" b="1905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475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7F290A9" w14:textId="77777777" w:rsidR="00A31837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2AF27" id="_x0000_s1027" type="#_x0000_t202" style="position:absolute;margin-left:1.6pt;margin-top:-22.6pt;width:165pt;height:73.35pt;z-index:25157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" filled="f" stroked="f">
                <v:textbox style="mso-fit-shape-to-text:t">
                  <w:txbxContent>
                    <w:p w14:paraId="17F290A9" w14:textId="77777777" w:rsidR="00A31837" w:rsidRDefault="00000000">
                      <w:pPr>
                        <w:adjustRightInd w:val="0"/>
                        <w:snapToGrid w:val="0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4495F659" w14:textId="703C6ACD" w:rsidR="00A31837" w:rsidRDefault="0075472D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9600" behindDoc="0" locked="0" layoutInCell="1" allowOverlap="1" wp14:anchorId="45368DF1" wp14:editId="19A3CD0A">
                <wp:simplePos x="0" y="0"/>
                <wp:positionH relativeFrom="column">
                  <wp:posOffset>-81915</wp:posOffset>
                </wp:positionH>
                <wp:positionV relativeFrom="page">
                  <wp:posOffset>984885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658F7C" w14:textId="77777777" w:rsidR="00A31837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6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368DF1" id="组合 15" o:spid="_x0000_s1028" style="position:absolute;left:0;text-align:left;margin-left:-6.45pt;margin-top:77.55pt;width:534pt;height:22.35pt;z-index:25160960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">
                <v:group id="组合 81" o:spid="_x0000_s102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" adj="-11796480,,5400" path="m1093154,r77999,l1406296,288031r-77999,l1093154,xm1030297,r39620,l1305060,288031r-39620,l1030297,xm,l1007060,r235143,288031l,288031,,xe" fillcolor="#5a5a5a [2109]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2658F7C" w14:textId="77777777" w:rsidR="00A31837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" fillcolor="#5a5a5a [2109]" stroked="f"/>
                </v:group>
                <v:line id="直接连接符 14" o:spid="_x0000_s103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" strokecolor="#5a5a5a [2109]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28E33EDD" wp14:editId="1180CCF6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B8519A0" id="Freeform 13" o:spid="_x0000_s1026" style="position:absolute;margin-left:418.5pt;margin-top:32.25pt;width:22.15pt;height:22.65pt;z-index:2515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gray [1629]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6B652A39" wp14:editId="77C9BDBC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0A7BCD8" id="Freeform 9" o:spid="_x0000_s1026" style="position:absolute;margin-left:453.75pt;margin-top:32.25pt;width:22.05pt;height:22.65pt;z-index:2515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gray [1629]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79096530" wp14:editId="00D7F474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0371BE0" id="Freeform 9" o:spid="_x0000_s1026" style="position:absolute;margin-left:489pt;margin-top:32.25pt;width:22.65pt;height:22.65pt;z-index:2515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gray [1629]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48188D0C" w14:textId="0261E06E" w:rsidR="00A31837" w:rsidRDefault="00A31837">
      <w:pPr>
        <w:adjustRightInd w:val="0"/>
        <w:snapToGrid w:val="0"/>
        <w:rPr>
          <w:rFonts w:hint="eastAsia"/>
        </w:rPr>
      </w:pPr>
    </w:p>
    <w:p w14:paraId="70E7E198" w14:textId="1090EAAD" w:rsidR="00A31837" w:rsidRDefault="00EA0AB9">
      <w:pPr>
        <w:tabs>
          <w:tab w:val="left" w:pos="1356"/>
          <w:tab w:val="center" w:pos="5233"/>
        </w:tabs>
        <w:adjustRightInd w:val="0"/>
        <w:snapToGrid w:val="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588096" behindDoc="0" locked="0" layoutInCell="1" allowOverlap="1" wp14:anchorId="60DE54B1" wp14:editId="7A479318">
            <wp:simplePos x="0" y="0"/>
            <wp:positionH relativeFrom="column">
              <wp:posOffset>5532120</wp:posOffset>
            </wp:positionH>
            <wp:positionV relativeFrom="page">
              <wp:posOffset>1325880</wp:posOffset>
            </wp:positionV>
            <wp:extent cx="926465" cy="1235710"/>
            <wp:effectExtent l="0" t="0" r="6985" b="2540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6465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5472D">
        <w:rPr>
          <w:noProof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 wp14:anchorId="362CA160" wp14:editId="0A5E07D0">
                <wp:simplePos x="0" y="0"/>
                <wp:positionH relativeFrom="column">
                  <wp:posOffset>152400</wp:posOffset>
                </wp:positionH>
                <wp:positionV relativeFrom="paragraph">
                  <wp:posOffset>19050</wp:posOffset>
                </wp:positionV>
                <wp:extent cx="2575560" cy="1189355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5560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3D2A20C" w14:textId="2C76FBBB" w:rsidR="00A31837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姓    名：</w:t>
                            </w:r>
                            <w:r w:rsidR="0075472D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王</w:t>
                            </w:r>
                            <w:proofErr w:type="gramStart"/>
                            <w:r w:rsidR="0075472D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世</w:t>
                            </w:r>
                            <w:proofErr w:type="gramEnd"/>
                            <w:r w:rsidR="0075472D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杰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ab/>
                            </w:r>
                          </w:p>
                          <w:p w14:paraId="729FAE80" w14:textId="77777777" w:rsidR="00A31837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民    族：汉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ab/>
                            </w:r>
                          </w:p>
                          <w:p w14:paraId="72F66659" w14:textId="4A08DA7C" w:rsidR="00A31837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电    话：</w:t>
                            </w:r>
                            <w:r w:rsidR="0075472D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13102838068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ab/>
                            </w:r>
                          </w:p>
                          <w:p w14:paraId="71C15C4A" w14:textId="1F5A206A" w:rsidR="00A31837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箱：</w:t>
                            </w:r>
                            <w:r w:rsidR="0075472D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a3406078689@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163.com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CA160" id="_x0000_s1033" type="#_x0000_t202" style="position:absolute;left:0;text-align:left;margin-left:12pt;margin-top:1.5pt;width:202.8pt;height:93.65pt;z-index:25157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" filled="f" stroked="f">
                <v:textbox style="mso-fit-shape-to-text:t">
                  <w:txbxContent>
                    <w:p w14:paraId="73D2A20C" w14:textId="2C76FBBB" w:rsidR="00A31837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姓    名：</w:t>
                      </w:r>
                      <w:r w:rsidR="0075472D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王</w:t>
                      </w:r>
                      <w:proofErr w:type="gramStart"/>
                      <w:r w:rsidR="0075472D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世</w:t>
                      </w:r>
                      <w:proofErr w:type="gramEnd"/>
                      <w:r w:rsidR="0075472D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杰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ab/>
                      </w:r>
                    </w:p>
                    <w:p w14:paraId="729FAE80" w14:textId="77777777" w:rsidR="00A31837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民    族：汉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ab/>
                      </w:r>
                    </w:p>
                    <w:p w14:paraId="72F66659" w14:textId="4A08DA7C" w:rsidR="00A31837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电    话：</w:t>
                      </w:r>
                      <w:r w:rsidR="0075472D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13102838068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ab/>
                      </w:r>
                    </w:p>
                    <w:p w14:paraId="71C15C4A" w14:textId="1F5A206A" w:rsidR="00A31837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邮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箱：</w:t>
                      </w:r>
                      <w:r w:rsidR="0075472D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a3406078689@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163.com</w:t>
                      </w:r>
                    </w:p>
                  </w:txbxContent>
                </v:textbox>
              </v:shape>
            </w:pict>
          </mc:Fallback>
        </mc:AlternateContent>
      </w:r>
      <w:r w:rsidR="0075472D">
        <w:rPr>
          <w:noProof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31EBAB74" wp14:editId="334002D2">
                <wp:simplePos x="0" y="0"/>
                <wp:positionH relativeFrom="column">
                  <wp:posOffset>2830830</wp:posOffset>
                </wp:positionH>
                <wp:positionV relativeFrom="paragraph">
                  <wp:posOffset>14605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39EC9C2" w14:textId="2B448E5B" w:rsidR="00A31837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性    别：</w:t>
                            </w:r>
                            <w:r w:rsidR="0075472D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男</w:t>
                            </w:r>
                          </w:p>
                          <w:p w14:paraId="1DAED0E0" w14:textId="3AD7934E" w:rsidR="00A31837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出生年月：</w:t>
                            </w:r>
                            <w:r w:rsidR="0075472D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2004年2月9日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ab/>
                            </w:r>
                          </w:p>
                          <w:p w14:paraId="67AEB7D0" w14:textId="1C1A2F8B" w:rsidR="00A31837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本科院校：</w:t>
                            </w:r>
                            <w:r w:rsidR="0075472D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保定学院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BAB74" id="_x0000_s1034" type="#_x0000_t202" style="position:absolute;left:0;text-align:left;margin-left:222.9pt;margin-top:1.15pt;width:175.55pt;height:93.65pt;z-index:251570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" filled="f" stroked="f">
                <v:textbox style="mso-fit-shape-to-text:t">
                  <w:txbxContent>
                    <w:p w14:paraId="239EC9C2" w14:textId="2B448E5B" w:rsidR="00A31837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性    别：</w:t>
                      </w:r>
                      <w:r w:rsidR="0075472D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男</w:t>
                      </w:r>
                    </w:p>
                    <w:p w14:paraId="1DAED0E0" w14:textId="3AD7934E" w:rsidR="00A31837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出生年月：</w:t>
                      </w:r>
                      <w:r w:rsidR="0075472D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2004年2月9日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ab/>
                      </w:r>
                    </w:p>
                    <w:p w14:paraId="67AEB7D0" w14:textId="1C1A2F8B" w:rsidR="00A31837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本科院校：</w:t>
                      </w:r>
                      <w:r w:rsidR="0075472D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保定学院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00384" behindDoc="1" locked="0" layoutInCell="1" allowOverlap="1" wp14:anchorId="10A2C7D5" wp14:editId="1543BB88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34F518" id="组合 8" o:spid="_x0000_s1026" style="position:absolute;margin-left:0;margin-top:80.05pt;width:615.4pt;height:15pt;z-index:-251716096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" path="m,l4267200,r123825,190500l,190500,,xe" fillcolor="#5a5a5a [2109]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" path="m,l3308894,r,190500l105319,190500,,xe" fillcolor="gray [1629]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  <w:r>
        <w:tab/>
      </w:r>
      <w:r>
        <w:tab/>
      </w:r>
    </w:p>
    <w:p w14:paraId="0AC67510" w14:textId="46290730" w:rsidR="00A31837" w:rsidRDefault="00A31837">
      <w:pPr>
        <w:adjustRightInd w:val="0"/>
        <w:snapToGrid w:val="0"/>
        <w:rPr>
          <w:rFonts w:hint="eastAsia"/>
        </w:rPr>
      </w:pPr>
    </w:p>
    <w:p w14:paraId="7A85AF91" w14:textId="70C5662F" w:rsidR="00A31837" w:rsidRDefault="00A31837">
      <w:pPr>
        <w:adjustRightInd w:val="0"/>
        <w:snapToGrid w:val="0"/>
        <w:rPr>
          <w:rFonts w:hint="eastAsia"/>
        </w:rPr>
      </w:pPr>
    </w:p>
    <w:p w14:paraId="75AD35D3" w14:textId="5214D42B" w:rsidR="00A31837" w:rsidRDefault="00A31837">
      <w:pPr>
        <w:adjustRightInd w:val="0"/>
        <w:snapToGrid w:val="0"/>
        <w:rPr>
          <w:rFonts w:hint="eastAsia"/>
        </w:rPr>
      </w:pPr>
    </w:p>
    <w:p w14:paraId="10F6CC14" w14:textId="310E87AA" w:rsidR="00A31837" w:rsidRDefault="00A31837">
      <w:pPr>
        <w:adjustRightInd w:val="0"/>
        <w:snapToGrid w:val="0"/>
        <w:rPr>
          <w:rFonts w:hint="eastAsia"/>
        </w:rPr>
      </w:pPr>
    </w:p>
    <w:p w14:paraId="66FFC872" w14:textId="69C03B3F" w:rsidR="00A31837" w:rsidRDefault="00814F76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2672" behindDoc="0" locked="0" layoutInCell="1" allowOverlap="1" wp14:anchorId="1683D9B2" wp14:editId="3BFDC390">
                <wp:simplePos x="0" y="0"/>
                <wp:positionH relativeFrom="column">
                  <wp:posOffset>-86360</wp:posOffset>
                </wp:positionH>
                <wp:positionV relativeFrom="page">
                  <wp:posOffset>2664460</wp:posOffset>
                </wp:positionV>
                <wp:extent cx="6781800" cy="283845"/>
                <wp:effectExtent l="0" t="0" r="19050" b="190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DE016A" w14:textId="77777777" w:rsidR="00A31837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报考信息</w:t>
                                </w:r>
                              </w:p>
                              <w:p w14:paraId="4F2C5C00" w14:textId="77777777" w:rsidR="0075472D" w:rsidRDefault="0075472D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83D9B2" id="组合 12" o:spid="_x0000_s1035" style="position:absolute;left:0;text-align:left;margin-left:-6.8pt;margin-top:209.8pt;width:534pt;height:22.35pt;z-index:251612672;mso-position-vertical-relative:page;mso-width-relative:margin;mso-height-relative:margin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">
                <v:group id="组合 81" o:spid="_x0000_s103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o:lock v:ext="edit" aspectratio="t"/>
                  <v:shape id="任意多边形 2" o:spid="_x0000_s103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" adj="-11796480,,5400" path="m1093154,r77999,l1406296,288031r-77999,l1093154,xm1030297,r39620,l1305060,288031r-39620,l1030297,xm,l1007060,r235143,288031l,288031,,xe" fillcolor="#5a5a5a [2109]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ADE016A" w14:textId="77777777" w:rsidR="00A31837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报考信息</w:t>
                          </w:r>
                        </w:p>
                        <w:p w14:paraId="4F2C5C00" w14:textId="77777777" w:rsidR="0075472D" w:rsidRDefault="0075472D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  <v:shape id="直角三角形 3" o:spid="_x0000_s103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" fillcolor="#5a5a5a [2109]" stroked="f"/>
                </v:group>
                <v:line id="直接连接符 20" o:spid="_x0000_s103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" strokecolor="#5a5a5a [2109]"/>
                <w10:wrap anchory="page"/>
              </v:group>
            </w:pict>
          </mc:Fallback>
        </mc:AlternateContent>
      </w:r>
    </w:p>
    <w:p w14:paraId="7DB9AB8E" w14:textId="5D9F70FE" w:rsidR="00A31837" w:rsidRDefault="00814F76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3C5A77C0" wp14:editId="1144375E">
                <wp:simplePos x="0" y="0"/>
                <wp:positionH relativeFrom="column">
                  <wp:posOffset>227330</wp:posOffset>
                </wp:positionH>
                <wp:positionV relativeFrom="page">
                  <wp:posOffset>2913380</wp:posOffset>
                </wp:positionV>
                <wp:extent cx="636460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460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4C0B10D" w14:textId="2C612344" w:rsidR="00A31837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报考院校：</w:t>
                            </w:r>
                            <w:r w:rsidR="0075472D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中北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大学           报考专业：</w:t>
                            </w:r>
                            <w:r w:rsidR="0075472D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人工智能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A77C0" id="_x0000_s1040" type="#_x0000_t202" style="position:absolute;left:0;text-align:left;margin-left:17.9pt;margin-top:229.4pt;width:501.15pt;height:77.35pt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" filled="f" stroked="f">
                <v:textbox style="mso-fit-shape-to-text:t">
                  <w:txbxContent>
                    <w:p w14:paraId="14C0B10D" w14:textId="2C612344" w:rsidR="00A31837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报考院校：</w:t>
                      </w:r>
                      <w:r w:rsidR="0075472D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中北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大学           报考专业：</w:t>
                      </w:r>
                      <w:r w:rsidR="0075472D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人工智能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6F7673D" w14:textId="14E94CCC" w:rsidR="00A31837" w:rsidRDefault="00A31837">
      <w:pPr>
        <w:adjustRightInd w:val="0"/>
        <w:snapToGrid w:val="0"/>
        <w:rPr>
          <w:rFonts w:hint="eastAsia"/>
        </w:rPr>
      </w:pPr>
    </w:p>
    <w:tbl>
      <w:tblPr>
        <w:tblStyle w:val="a8"/>
        <w:tblpPr w:leftFromText="180" w:rightFromText="180" w:vertAnchor="text" w:horzAnchor="margin" w:tblpXSpec="right" w:tblpY="270"/>
        <w:tblOverlap w:val="never"/>
        <w:tblW w:w="4770" w:type="pct"/>
        <w:tblLook w:val="04A0" w:firstRow="1" w:lastRow="0" w:firstColumn="1" w:lastColumn="0" w:noHBand="0" w:noVBand="1"/>
      </w:tblPr>
      <w:tblGrid>
        <w:gridCol w:w="1664"/>
        <w:gridCol w:w="1664"/>
        <w:gridCol w:w="1664"/>
        <w:gridCol w:w="1662"/>
        <w:gridCol w:w="2272"/>
        <w:gridCol w:w="1049"/>
      </w:tblGrid>
      <w:tr w:rsidR="00814F76" w14:paraId="582247F8" w14:textId="77777777" w:rsidTr="00EA0AB9">
        <w:trPr>
          <w:trHeight w:val="432"/>
        </w:trPr>
        <w:tc>
          <w:tcPr>
            <w:tcW w:w="834" w:type="pct"/>
            <w:vMerge w:val="restart"/>
          </w:tcPr>
          <w:p w14:paraId="5FD57D60" w14:textId="77777777" w:rsidR="00814F76" w:rsidRDefault="00814F76" w:rsidP="00814F76">
            <w:pPr>
              <w:spacing w:line="960" w:lineRule="auto"/>
              <w:jc w:val="center"/>
              <w:rPr>
                <w:rFonts w:hint="eastAsia"/>
                <w:color w:val="404040" w:themeColor="text1" w:themeTint="BF"/>
                <w:szCs w:val="21"/>
              </w:rPr>
            </w:pPr>
            <w:r>
              <w:rPr>
                <w:rFonts w:hint="eastAsia"/>
                <w:color w:val="404040" w:themeColor="text1" w:themeTint="BF"/>
                <w:szCs w:val="21"/>
              </w:rPr>
              <w:t>初试成绩</w:t>
            </w:r>
          </w:p>
        </w:tc>
        <w:tc>
          <w:tcPr>
            <w:tcW w:w="834" w:type="pct"/>
          </w:tcPr>
          <w:p w14:paraId="1C37C603" w14:textId="77777777" w:rsidR="00814F76" w:rsidRDefault="00814F76" w:rsidP="00814F76">
            <w:pPr>
              <w:jc w:val="center"/>
              <w:rPr>
                <w:rFonts w:hint="eastAsia"/>
                <w:color w:val="404040" w:themeColor="text1" w:themeTint="BF"/>
                <w:szCs w:val="21"/>
              </w:rPr>
            </w:pPr>
            <w:r>
              <w:rPr>
                <w:rFonts w:hint="eastAsia"/>
                <w:color w:val="404040" w:themeColor="text1" w:themeTint="BF"/>
                <w:szCs w:val="21"/>
              </w:rPr>
              <w:t>英语</w:t>
            </w:r>
          </w:p>
        </w:tc>
        <w:tc>
          <w:tcPr>
            <w:tcW w:w="834" w:type="pct"/>
          </w:tcPr>
          <w:p w14:paraId="22B4176A" w14:textId="77777777" w:rsidR="00814F76" w:rsidRDefault="00814F76" w:rsidP="00814F76">
            <w:pPr>
              <w:jc w:val="center"/>
              <w:rPr>
                <w:rFonts w:hint="eastAsia"/>
                <w:color w:val="404040" w:themeColor="text1" w:themeTint="BF"/>
                <w:szCs w:val="21"/>
              </w:rPr>
            </w:pPr>
            <w:r>
              <w:rPr>
                <w:rFonts w:hint="eastAsia"/>
                <w:color w:val="404040" w:themeColor="text1" w:themeTint="BF"/>
                <w:szCs w:val="21"/>
              </w:rPr>
              <w:t>政治</w:t>
            </w:r>
          </w:p>
        </w:tc>
        <w:tc>
          <w:tcPr>
            <w:tcW w:w="833" w:type="pct"/>
          </w:tcPr>
          <w:p w14:paraId="71F30B6E" w14:textId="77777777" w:rsidR="00814F76" w:rsidRDefault="00814F76" w:rsidP="00814F76">
            <w:pPr>
              <w:jc w:val="center"/>
              <w:rPr>
                <w:rFonts w:hint="eastAsia"/>
                <w:color w:val="404040" w:themeColor="text1" w:themeTint="BF"/>
                <w:szCs w:val="21"/>
              </w:rPr>
            </w:pPr>
            <w:r>
              <w:rPr>
                <w:rFonts w:hint="eastAsia"/>
                <w:color w:val="404040" w:themeColor="text1" w:themeTint="BF"/>
                <w:szCs w:val="21"/>
              </w:rPr>
              <w:t>数学</w:t>
            </w:r>
          </w:p>
        </w:tc>
        <w:tc>
          <w:tcPr>
            <w:tcW w:w="1139" w:type="pct"/>
          </w:tcPr>
          <w:p w14:paraId="140A7792" w14:textId="135B8FAA" w:rsidR="00814F76" w:rsidRDefault="00EA0AB9" w:rsidP="00814F76">
            <w:pPr>
              <w:jc w:val="center"/>
              <w:rPr>
                <w:rFonts w:hint="eastAsia"/>
                <w:color w:val="404040" w:themeColor="text1" w:themeTint="BF"/>
                <w:szCs w:val="21"/>
              </w:rPr>
            </w:pPr>
            <w:r>
              <w:rPr>
                <w:rFonts w:hint="eastAsia"/>
                <w:color w:val="404040" w:themeColor="text1" w:themeTint="BF"/>
                <w:szCs w:val="21"/>
              </w:rPr>
              <w:t>计算机学科专业基础</w:t>
            </w:r>
          </w:p>
        </w:tc>
        <w:tc>
          <w:tcPr>
            <w:tcW w:w="526" w:type="pct"/>
          </w:tcPr>
          <w:p w14:paraId="7099D236" w14:textId="77777777" w:rsidR="00814F76" w:rsidRDefault="00814F76" w:rsidP="00814F76">
            <w:pPr>
              <w:jc w:val="center"/>
              <w:rPr>
                <w:rFonts w:hint="eastAsia"/>
                <w:color w:val="404040" w:themeColor="text1" w:themeTint="BF"/>
                <w:szCs w:val="21"/>
              </w:rPr>
            </w:pPr>
            <w:r>
              <w:rPr>
                <w:rFonts w:hint="eastAsia"/>
                <w:color w:val="404040" w:themeColor="text1" w:themeTint="BF"/>
                <w:szCs w:val="21"/>
              </w:rPr>
              <w:t>总分</w:t>
            </w:r>
          </w:p>
        </w:tc>
      </w:tr>
      <w:tr w:rsidR="00814F76" w14:paraId="09FB77A0" w14:textId="77777777" w:rsidTr="00EA0AB9">
        <w:trPr>
          <w:trHeight w:val="495"/>
        </w:trPr>
        <w:tc>
          <w:tcPr>
            <w:tcW w:w="834" w:type="pct"/>
            <w:vMerge/>
          </w:tcPr>
          <w:p w14:paraId="362FD3BB" w14:textId="77777777" w:rsidR="00814F76" w:rsidRDefault="00814F76" w:rsidP="00814F76">
            <w:pPr>
              <w:jc w:val="center"/>
              <w:rPr>
                <w:rFonts w:hint="eastAsia"/>
                <w:color w:val="404040" w:themeColor="text1" w:themeTint="BF"/>
                <w:szCs w:val="21"/>
              </w:rPr>
            </w:pPr>
          </w:p>
        </w:tc>
        <w:tc>
          <w:tcPr>
            <w:tcW w:w="834" w:type="pct"/>
          </w:tcPr>
          <w:p w14:paraId="63DA7038" w14:textId="77777777" w:rsidR="00814F76" w:rsidRDefault="00814F76" w:rsidP="00814F76">
            <w:pPr>
              <w:jc w:val="center"/>
              <w:rPr>
                <w:rFonts w:ascii="微软雅黑" w:hAnsi="微软雅黑" w:cs="微软雅黑" w:hint="eastAsia"/>
                <w:color w:val="404040" w:themeColor="text1" w:themeTint="BF"/>
                <w:szCs w:val="21"/>
              </w:rPr>
            </w:pPr>
            <w:r>
              <w:rPr>
                <w:rFonts w:ascii="微软雅黑" w:hAnsi="微软雅黑" w:cs="微软雅黑" w:hint="eastAsia"/>
                <w:color w:val="404040" w:themeColor="text1" w:themeTint="BF"/>
                <w:szCs w:val="21"/>
              </w:rPr>
              <w:t>69</w:t>
            </w:r>
          </w:p>
        </w:tc>
        <w:tc>
          <w:tcPr>
            <w:tcW w:w="834" w:type="pct"/>
          </w:tcPr>
          <w:p w14:paraId="4E0FF287" w14:textId="77777777" w:rsidR="00814F76" w:rsidRDefault="00814F76" w:rsidP="00814F76">
            <w:pPr>
              <w:jc w:val="center"/>
              <w:rPr>
                <w:rFonts w:ascii="微软雅黑" w:hAnsi="微软雅黑" w:cs="微软雅黑" w:hint="eastAsia"/>
                <w:color w:val="404040" w:themeColor="text1" w:themeTint="BF"/>
                <w:szCs w:val="21"/>
              </w:rPr>
            </w:pPr>
            <w:r>
              <w:rPr>
                <w:rFonts w:ascii="微软雅黑" w:hAnsi="微软雅黑" w:cs="微软雅黑" w:hint="eastAsia"/>
                <w:color w:val="404040" w:themeColor="text1" w:themeTint="BF"/>
                <w:szCs w:val="21"/>
              </w:rPr>
              <w:t>52</w:t>
            </w:r>
          </w:p>
        </w:tc>
        <w:tc>
          <w:tcPr>
            <w:tcW w:w="833" w:type="pct"/>
          </w:tcPr>
          <w:p w14:paraId="54D80B3F" w14:textId="77777777" w:rsidR="00814F76" w:rsidRDefault="00814F76" w:rsidP="00814F76">
            <w:pPr>
              <w:jc w:val="center"/>
              <w:rPr>
                <w:rFonts w:ascii="微软雅黑" w:hAnsi="微软雅黑" w:cs="微软雅黑" w:hint="eastAsia"/>
                <w:color w:val="404040" w:themeColor="text1" w:themeTint="BF"/>
                <w:szCs w:val="21"/>
              </w:rPr>
            </w:pPr>
            <w:r>
              <w:rPr>
                <w:rFonts w:ascii="微软雅黑" w:hAnsi="微软雅黑" w:cs="微软雅黑" w:hint="eastAsia"/>
                <w:color w:val="404040" w:themeColor="text1" w:themeTint="BF"/>
                <w:szCs w:val="21"/>
              </w:rPr>
              <w:t>104</w:t>
            </w:r>
          </w:p>
        </w:tc>
        <w:tc>
          <w:tcPr>
            <w:tcW w:w="1139" w:type="pct"/>
          </w:tcPr>
          <w:p w14:paraId="7F34406E" w14:textId="77777777" w:rsidR="00814F76" w:rsidRDefault="00814F76" w:rsidP="00814F76">
            <w:pPr>
              <w:jc w:val="center"/>
              <w:rPr>
                <w:rFonts w:ascii="微软雅黑" w:hAnsi="微软雅黑" w:cs="微软雅黑" w:hint="eastAsia"/>
                <w:color w:val="404040" w:themeColor="text1" w:themeTint="BF"/>
                <w:szCs w:val="21"/>
              </w:rPr>
            </w:pPr>
            <w:r>
              <w:rPr>
                <w:rFonts w:ascii="微软雅黑" w:hAnsi="微软雅黑" w:cs="微软雅黑" w:hint="eastAsia"/>
                <w:color w:val="404040" w:themeColor="text1" w:themeTint="BF"/>
                <w:szCs w:val="21"/>
              </w:rPr>
              <w:t>92</w:t>
            </w:r>
          </w:p>
        </w:tc>
        <w:tc>
          <w:tcPr>
            <w:tcW w:w="526" w:type="pct"/>
          </w:tcPr>
          <w:p w14:paraId="1298C648" w14:textId="77777777" w:rsidR="00814F76" w:rsidRDefault="00814F76" w:rsidP="00814F76">
            <w:pPr>
              <w:jc w:val="center"/>
              <w:rPr>
                <w:rFonts w:ascii="微软雅黑" w:hAnsi="微软雅黑" w:cs="微软雅黑" w:hint="eastAsia"/>
                <w:color w:val="404040" w:themeColor="text1" w:themeTint="BF"/>
                <w:szCs w:val="21"/>
              </w:rPr>
            </w:pPr>
            <w:r>
              <w:rPr>
                <w:rFonts w:ascii="微软雅黑" w:hAnsi="微软雅黑" w:cs="微软雅黑" w:hint="eastAsia"/>
                <w:color w:val="404040" w:themeColor="text1" w:themeTint="BF"/>
                <w:szCs w:val="21"/>
              </w:rPr>
              <w:t>317</w:t>
            </w:r>
          </w:p>
        </w:tc>
      </w:tr>
    </w:tbl>
    <w:p w14:paraId="6C40645A" w14:textId="61A948DB" w:rsidR="00A31837" w:rsidRDefault="00814F76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45792" behindDoc="0" locked="0" layoutInCell="1" allowOverlap="1" wp14:anchorId="057C2741" wp14:editId="21ED4451">
                <wp:simplePos x="0" y="0"/>
                <wp:positionH relativeFrom="column">
                  <wp:posOffset>-91440</wp:posOffset>
                </wp:positionH>
                <wp:positionV relativeFrom="page">
                  <wp:posOffset>4183380</wp:posOffset>
                </wp:positionV>
                <wp:extent cx="69342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4200" cy="283210"/>
                          <a:chOff x="0" y="0"/>
                          <a:chExt cx="69342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070185" w14:textId="77777777" w:rsidR="0075472D" w:rsidRDefault="0075472D" w:rsidP="0075472D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2857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57C2741" id="组合 31" o:spid="_x0000_s1041" style="position:absolute;left:0;text-align:left;margin-left:-7.2pt;margin-top:329.4pt;width:546pt;height:22.3pt;z-index:251745792;mso-position-vertical-relative:page;mso-width-relative:margin" coordsize="69342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">
                <v:group id="组合 81" o:spid="_x0000_s104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4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" adj="-11796480,,5400" path="m1093154,r77999,l1406296,288031r-77999,l1093154,xm1030297,r39620,l1305060,288031r-39620,l1030297,xm,l1007060,r235143,288031l,288031,,xe" fillcolor="#5a5a5a [2109]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15070185" w14:textId="77777777" w:rsidR="0075472D" w:rsidRDefault="0075472D" w:rsidP="0075472D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4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" fillcolor="#5a5a5a [2109]" stroked="f"/>
                </v:group>
                <v:line id="直接连接符 20" o:spid="_x0000_s1045" style="position:absolute;visibility:visible;mso-wrap-style:square" from="2857,2095" to="6934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" strokecolor="#5a5a5a [2109]"/>
                <w10:wrap anchory="page"/>
              </v:group>
            </w:pict>
          </mc:Fallback>
        </mc:AlternateContent>
      </w:r>
    </w:p>
    <w:p w14:paraId="7D56BEB0" w14:textId="13D1E2A6" w:rsidR="00A31837" w:rsidRDefault="00814F76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3218C2EE" wp14:editId="7719DF02">
                <wp:simplePos x="0" y="0"/>
                <wp:positionH relativeFrom="column">
                  <wp:posOffset>164465</wp:posOffset>
                </wp:positionH>
                <wp:positionV relativeFrom="page">
                  <wp:posOffset>4491990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78528C4" w14:textId="40F86A1A" w:rsidR="00A31837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202</w:t>
                            </w:r>
                            <w:r w:rsidR="0075472D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.09~202</w:t>
                            </w:r>
                            <w:r w:rsidR="0075472D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.06               </w:t>
                            </w:r>
                            <w:r w:rsidR="0075472D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保定学院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         </w:t>
                            </w:r>
                            <w:r w:rsidR="0075472D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数字媒体技术</w:t>
                            </w:r>
                          </w:p>
                          <w:p w14:paraId="2A79C996" w14:textId="679EBAAB" w:rsidR="00A31837" w:rsidRDefault="00000000">
                            <w:pPr>
                              <w:pStyle w:val="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● 核心课程：</w:t>
                            </w:r>
                            <w:r w:rsidR="0075472D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数据结构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</w:t>
                            </w:r>
                            <w:r w:rsidR="0075472D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计算机组成原理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</w:t>
                            </w:r>
                            <w:r w:rsidR="0075472D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操作系统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</w:t>
                            </w:r>
                            <w:r w:rsidR="0075472D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计算机网络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</w:t>
                            </w:r>
                            <w:r w:rsidR="001C70A3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C语言程序设计、</w:t>
                            </w:r>
                            <w:r w:rsidR="00814F76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动态网站开发。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8C2EE" id="_x0000_s1046" type="#_x0000_t202" style="position:absolute;left:0;text-align:left;margin-left:12.95pt;margin-top:353.7pt;width:506.25pt;height:164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" filled="f" stroked="f">
                <v:textbox style="mso-fit-shape-to-text:t">
                  <w:txbxContent>
                    <w:p w14:paraId="578528C4" w14:textId="40F86A1A" w:rsidR="00A31837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202</w:t>
                      </w:r>
                      <w:r w:rsidR="0075472D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2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.09~202</w:t>
                      </w:r>
                      <w:r w:rsidR="0075472D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6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 xml:space="preserve">.06               </w:t>
                      </w:r>
                      <w:r w:rsidR="0075472D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保定学院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 xml:space="preserve">                   </w:t>
                      </w:r>
                      <w:r w:rsidR="0075472D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数字媒体技术</w:t>
                      </w:r>
                    </w:p>
                    <w:p w14:paraId="2A79C996" w14:textId="679EBAAB" w:rsidR="00A31837" w:rsidRDefault="00000000">
                      <w:pPr>
                        <w:pStyle w:val="2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● 核心课程：</w:t>
                      </w:r>
                      <w:r w:rsidR="0075472D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数据结构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</w:t>
                      </w:r>
                      <w:r w:rsidR="0075472D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计算机组成原理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</w:t>
                      </w:r>
                      <w:r w:rsidR="0075472D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操作系统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</w:t>
                      </w:r>
                      <w:r w:rsidR="0075472D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计算机网络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</w:t>
                      </w:r>
                      <w:r w:rsidR="001C70A3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C语言程序设计、</w:t>
                      </w:r>
                      <w:r w:rsidR="00814F76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动态网站开发。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3DE58A8" w14:textId="09BC31DF" w:rsidR="00A31837" w:rsidRDefault="00A31837">
      <w:pPr>
        <w:adjustRightInd w:val="0"/>
        <w:snapToGrid w:val="0"/>
        <w:rPr>
          <w:rFonts w:hint="eastAsia"/>
        </w:rPr>
      </w:pPr>
    </w:p>
    <w:p w14:paraId="03FBDC1C" w14:textId="2F9FBF34" w:rsidR="00A31837" w:rsidRDefault="00814F76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2368" behindDoc="0" locked="0" layoutInCell="1" allowOverlap="1" wp14:anchorId="3B51F104" wp14:editId="3227709B">
                <wp:simplePos x="0" y="0"/>
                <wp:positionH relativeFrom="column">
                  <wp:posOffset>-67310</wp:posOffset>
                </wp:positionH>
                <wp:positionV relativeFrom="page">
                  <wp:posOffset>5005705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E0C97AB" w14:textId="77777777" w:rsidR="00A31837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在校经历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B51F104" id="组合 39" o:spid="_x0000_s1047" style="position:absolute;left:0;text-align:left;margin-left:-5.3pt;margin-top:394.15pt;width:534pt;height:22.3pt;z-index:251642368;mso-position-vertical-relative:page;mso-width-relative:margin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">
                <v:group id="组合 81" o:spid="_x0000_s104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4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" adj="-11796480,,5400" path="m1093154,r77999,l1406296,288031r-77999,l1093154,xm1030297,r39620,l1305060,288031r-39620,l1030297,xm,l1007060,r235143,288031l,288031,,xe" fillcolor="#5a5a5a [2109]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E0C97AB" w14:textId="77777777" w:rsidR="00A31837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在校经历</w:t>
                          </w:r>
                        </w:p>
                      </w:txbxContent>
                    </v:textbox>
                  </v:shape>
                  <v:shape id="直角三角形 3" o:spid="_x0000_s105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" fillcolor="#5a5a5a [2109]" stroked="f"/>
                </v:group>
                <v:line id="直接连接符 20" o:spid="_x0000_s105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" strokecolor="#5a5a5a [2109]"/>
                <w10:wrap anchory="page"/>
              </v:group>
            </w:pict>
          </mc:Fallback>
        </mc:AlternateContent>
      </w:r>
    </w:p>
    <w:p w14:paraId="7037BEB0" w14:textId="29D58FE5" w:rsidR="00A31837" w:rsidRDefault="00BF4B64">
      <w:pPr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9D9A56F" wp14:editId="711BD2B4">
                <wp:simplePos x="0" y="0"/>
                <wp:positionH relativeFrom="margin">
                  <wp:align>right</wp:align>
                </wp:positionH>
                <wp:positionV relativeFrom="page">
                  <wp:posOffset>5347970</wp:posOffset>
                </wp:positionV>
                <wp:extent cx="6552565" cy="1200150"/>
                <wp:effectExtent l="0" t="0" r="0" b="4445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256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1633D7E" w14:textId="46B970B6" w:rsidR="00A31837" w:rsidRDefault="00000000">
                            <w:pPr>
                              <w:pStyle w:val="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毕业</w:t>
                            </w:r>
                            <w:r w:rsidR="00A067EF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设计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《</w:t>
                            </w:r>
                            <w:r w:rsidR="00814F76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保定学院数字作品管理系统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》                 </w:t>
                            </w:r>
                          </w:p>
                          <w:p w14:paraId="473ADFAB" w14:textId="16E1C415" w:rsidR="00A31837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cstheme="minorBidi" w:hint="eastAsia"/>
                                <w:color w:val="414141"/>
                                <w:sz w:val="20"/>
                                <w:szCs w:val="20"/>
                                <w14:textFill>
                                  <w14:solidFill>
                                    <w14:srgbClr w14:val="41414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14:textFill>
                                  <w14:solidFill>
                                    <w14:srgbClr w14:val="41414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课题进度：</w:t>
                            </w:r>
                            <w:r w:rsidR="00BF4B64" w:rsidRPr="00BF4B64">
                              <w:rPr>
                                <w:rFonts w:ascii="微软雅黑" w:hAnsi="微软雅黑" w:cstheme="minorBidi" w:hint="eastAsia"/>
                                <w:color w:val="414141"/>
                                <w:sz w:val="20"/>
                                <w:szCs w:val="20"/>
                                <w14:textFill>
                                  <w14:solidFill>
                                    <w14:srgbClr w14:val="41414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该项目目前处于中期研发阶段，已完成系统基础功能模块的开发与调试，核心攻克并落地大文件上传与断点续</w:t>
                            </w:r>
                            <w:proofErr w:type="gramStart"/>
                            <w:r w:rsidR="00BF4B64" w:rsidRPr="00BF4B64">
                              <w:rPr>
                                <w:rFonts w:ascii="微软雅黑" w:hAnsi="微软雅黑" w:cstheme="minorBidi" w:hint="eastAsia"/>
                                <w:color w:val="414141"/>
                                <w:sz w:val="20"/>
                                <w:szCs w:val="20"/>
                                <w14:textFill>
                                  <w14:solidFill>
                                    <w14:srgbClr w14:val="41414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传关键</w:t>
                            </w:r>
                            <w:proofErr w:type="gramEnd"/>
                            <w:r w:rsidR="00BF4B64" w:rsidRPr="00BF4B64">
                              <w:rPr>
                                <w:rFonts w:ascii="微软雅黑" w:hAnsi="微软雅黑" w:cstheme="minorBidi" w:hint="eastAsia"/>
                                <w:color w:val="414141"/>
                                <w:sz w:val="20"/>
                                <w:szCs w:val="20"/>
                                <w14:textFill>
                                  <w14:solidFill>
                                    <w14:srgbClr w14:val="41414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功能，保障了大体积数字作品的稳定上传，为后续功能迭代奠定核心基础</w:t>
                            </w:r>
                            <w:r w:rsidR="00A067EF">
                              <w:rPr>
                                <w:rFonts w:ascii="微软雅黑" w:hAnsi="微软雅黑" w:cstheme="minorBidi" w:hint="eastAsia"/>
                                <w:color w:val="414141"/>
                                <w:sz w:val="20"/>
                                <w:szCs w:val="20"/>
                                <w14:textFill>
                                  <w14:solidFill>
                                    <w14:srgbClr w14:val="41414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38A3753E" w14:textId="638094CC" w:rsidR="00A31837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cstheme="minorBidi" w:hint="eastAsia"/>
                                <w:color w:val="414141"/>
                                <w:sz w:val="20"/>
                                <w:szCs w:val="20"/>
                                <w14:textFill>
                                  <w14:solidFill>
                                    <w14:srgbClr w14:val="41414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14:textFill>
                                  <w14:solidFill>
                                    <w14:srgbClr w14:val="41414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研究内容：</w:t>
                            </w:r>
                            <w:r w:rsidR="00BF4B64" w:rsidRPr="00BF4B64">
                              <w:rPr>
                                <w:rFonts w:ascii="微软雅黑" w:hAnsi="微软雅黑" w:cstheme="minorBidi" w:hint="eastAsia"/>
                                <w:color w:val="414141"/>
                                <w:sz w:val="20"/>
                                <w:szCs w:val="20"/>
                                <w14:textFill>
                                  <w14:solidFill>
                                    <w14:srgbClr w14:val="41414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前端基于 Vue3 构建交互界面，后端采用ASP.NET Core 搭建接口服务，MySQL 作为底层数据存储，</w:t>
                            </w:r>
                            <w:r w:rsidR="00E10308" w:rsidRPr="00E10308">
                              <w:rPr>
                                <w:rFonts w:ascii="微软雅黑" w:hAnsi="微软雅黑" w:cstheme="minorBidi"/>
                                <w:color w:val="414141"/>
                                <w:sz w:val="20"/>
                                <w:szCs w:val="20"/>
                                <w14:textFill>
                                  <w14:solidFill>
                                    <w14:srgbClr w14:val="41414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集成 SparkMD5 实现大文件切片上传与断点续传，解决大体积数字作品上传耗时久、易中断的问题；引入 Three.js 实现数字作品的 3D 可视化展示，提升作品展示的交互体验</w:t>
                            </w:r>
                            <w:r w:rsidR="00A067EF">
                              <w:rPr>
                                <w:rFonts w:ascii="微软雅黑" w:hAnsi="微软雅黑" w:cstheme="minorBidi" w:hint="eastAsia"/>
                                <w:color w:val="414141"/>
                                <w:sz w:val="20"/>
                                <w:szCs w:val="20"/>
                                <w14:textFill>
                                  <w14:solidFill>
                                    <w14:srgbClr w14:val="41414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71D5A85B" w14:textId="04AB02F5" w:rsidR="00A31837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cstheme="minorBidi" w:hint="eastAsia"/>
                                <w:color w:val="414141"/>
                                <w:sz w:val="20"/>
                                <w:szCs w:val="20"/>
                                <w14:textFill>
                                  <w14:solidFill>
                                    <w14:srgbClr w14:val="41414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14:textFill>
                                  <w14:solidFill>
                                    <w14:srgbClr w14:val="41414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本人收获：</w:t>
                            </w:r>
                            <w:r w:rsidR="00E10308" w:rsidRPr="00E10308">
                              <w:rPr>
                                <w:rFonts w:ascii="微软雅黑" w:hAnsi="微软雅黑" w:cstheme="minorBidi"/>
                                <w:color w:val="414141"/>
                                <w:sz w:val="20"/>
                                <w:szCs w:val="20"/>
                                <w14:textFill>
                                  <w14:solidFill>
                                    <w14:srgbClr w14:val="41414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系统梳理学术论文撰写规范，掌握文献检索、数据整理、逻辑论证的核心方法，信息检索效率与学术写作的逻辑性、规范性显著提升</w:t>
                            </w:r>
                            <w:r w:rsidR="004E0799">
                              <w:rPr>
                                <w:rFonts w:ascii="微软雅黑" w:hAnsi="微软雅黑" w:cstheme="minorBidi" w:hint="eastAsia"/>
                                <w:color w:val="414141"/>
                                <w:sz w:val="20"/>
                                <w:szCs w:val="20"/>
                                <w14:textFill>
                                  <w14:solidFill>
                                    <w14:srgbClr w14:val="41414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。</w:t>
                            </w:r>
                            <w:r w:rsidR="00E10308" w:rsidRPr="00E10308">
                              <w:rPr>
                                <w:rFonts w:ascii="微软雅黑" w:hAnsi="微软雅黑" w:cstheme="minorBidi"/>
                                <w:color w:val="414141"/>
                                <w:sz w:val="20"/>
                                <w:szCs w:val="20"/>
                                <w14:textFill>
                                  <w14:solidFill>
                                    <w14:srgbClr w14:val="41414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夯实了 Web 全</w:t>
                            </w:r>
                            <w:proofErr w:type="gramStart"/>
                            <w:r w:rsidR="00E10308" w:rsidRPr="00E10308">
                              <w:rPr>
                                <w:rFonts w:ascii="微软雅黑" w:hAnsi="微软雅黑" w:cstheme="minorBidi"/>
                                <w:color w:val="414141"/>
                                <w:sz w:val="20"/>
                                <w:szCs w:val="20"/>
                                <w14:textFill>
                                  <w14:solidFill>
                                    <w14:srgbClr w14:val="41414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栈</w:t>
                            </w:r>
                            <w:proofErr w:type="gramEnd"/>
                            <w:r w:rsidR="00E10308" w:rsidRPr="00E10308">
                              <w:rPr>
                                <w:rFonts w:ascii="微软雅黑" w:hAnsi="微软雅黑" w:cstheme="minorBidi"/>
                                <w:color w:val="414141"/>
                                <w:sz w:val="20"/>
                                <w:szCs w:val="20"/>
                                <w14:textFill>
                                  <w14:solidFill>
                                    <w14:srgbClr w14:val="41414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开发的技术基础</w:t>
                            </w:r>
                            <w:r w:rsidR="00E10308">
                              <w:rPr>
                                <w:rFonts w:ascii="微软雅黑" w:hAnsi="微软雅黑" w:cstheme="minorBidi" w:hint="eastAsia"/>
                                <w:color w:val="414141"/>
                                <w:sz w:val="20"/>
                                <w:szCs w:val="20"/>
                                <w14:textFill>
                                  <w14:solidFill>
                                    <w14:srgbClr w14:val="41414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3F39900D" w14:textId="77777777" w:rsidR="00B447C5" w:rsidRDefault="00B447C5" w:rsidP="00B447C5">
                            <w:pPr>
                              <w:adjustRightInd w:val="0"/>
                              <w:snapToGrid w:val="0"/>
                              <w:ind w:left="420"/>
                              <w:rPr>
                                <w:rFonts w:ascii="微软雅黑" w:hAnsi="微软雅黑" w:cstheme="minorBidi" w:hint="eastAsia"/>
                                <w:color w:val="414141"/>
                                <w:sz w:val="20"/>
                                <w:szCs w:val="20"/>
                                <w14:textFill>
                                  <w14:solidFill>
                                    <w14:srgbClr w14:val="41414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9A56F" id="_x0000_s1052" type="#_x0000_t202" style="position:absolute;left:0;text-align:left;margin-left:464.75pt;margin-top:421.1pt;width:515.95pt;height:94.5pt;z-index:2516720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" filled="f" stroked="f">
                <v:textbox style="mso-fit-shape-to-text:t">
                  <w:txbxContent>
                    <w:p w14:paraId="31633D7E" w14:textId="46B970B6" w:rsidR="00A31837" w:rsidRDefault="00000000">
                      <w:pPr>
                        <w:pStyle w:val="2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14141"/>
                          <w:szCs w:val="21"/>
                        </w:rPr>
                        <w:t>毕业</w:t>
                      </w:r>
                      <w:r w:rsidR="00A067EF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14141"/>
                          <w:szCs w:val="21"/>
                        </w:rPr>
                        <w:t>设计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14141"/>
                          <w:szCs w:val="21"/>
                        </w:rPr>
                        <w:t>《</w:t>
                      </w:r>
                      <w:r w:rsidR="00814F76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14141"/>
                          <w:szCs w:val="21"/>
                        </w:rPr>
                        <w:t>保定学院数字作品管理系统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14141"/>
                          <w:szCs w:val="21"/>
                        </w:rPr>
                        <w:t xml:space="preserve">》                 </w:t>
                      </w:r>
                    </w:p>
                    <w:p w14:paraId="473ADFAB" w14:textId="16E1C415" w:rsidR="00A31837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cstheme="minorBidi" w:hint="eastAsia"/>
                          <w:color w:val="414141"/>
                          <w:sz w:val="20"/>
                          <w:szCs w:val="20"/>
                          <w14:textFill>
                            <w14:solidFill>
                              <w14:srgbClr w14:val="41414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theme="minorBidi" w:hint="eastAsia"/>
                          <w:b/>
                          <w:bCs/>
                          <w:color w:val="414141"/>
                          <w:sz w:val="20"/>
                          <w:szCs w:val="20"/>
                          <w14:textFill>
                            <w14:solidFill>
                              <w14:srgbClr w14:val="41414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课题进度：</w:t>
                      </w:r>
                      <w:r w:rsidR="00BF4B64" w:rsidRPr="00BF4B64">
                        <w:rPr>
                          <w:rFonts w:ascii="微软雅黑" w:hAnsi="微软雅黑" w:cstheme="minorBidi" w:hint="eastAsia"/>
                          <w:color w:val="414141"/>
                          <w:sz w:val="20"/>
                          <w:szCs w:val="20"/>
                          <w14:textFill>
                            <w14:solidFill>
                              <w14:srgbClr w14:val="41414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该项目目前处于中期研发阶段，已完成系统基础功能模块的开发与调试，核心攻克并落地大文件上传与断点续</w:t>
                      </w:r>
                      <w:proofErr w:type="gramStart"/>
                      <w:r w:rsidR="00BF4B64" w:rsidRPr="00BF4B64">
                        <w:rPr>
                          <w:rFonts w:ascii="微软雅黑" w:hAnsi="微软雅黑" w:cstheme="minorBidi" w:hint="eastAsia"/>
                          <w:color w:val="414141"/>
                          <w:sz w:val="20"/>
                          <w:szCs w:val="20"/>
                          <w14:textFill>
                            <w14:solidFill>
                              <w14:srgbClr w14:val="41414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传关键</w:t>
                      </w:r>
                      <w:proofErr w:type="gramEnd"/>
                      <w:r w:rsidR="00BF4B64" w:rsidRPr="00BF4B64">
                        <w:rPr>
                          <w:rFonts w:ascii="微软雅黑" w:hAnsi="微软雅黑" w:cstheme="minorBidi" w:hint="eastAsia"/>
                          <w:color w:val="414141"/>
                          <w:sz w:val="20"/>
                          <w:szCs w:val="20"/>
                          <w14:textFill>
                            <w14:solidFill>
                              <w14:srgbClr w14:val="41414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功能，保障了大体积数字作品的稳定上传，为后续功能迭代奠定核心基础</w:t>
                      </w:r>
                      <w:r w:rsidR="00A067EF">
                        <w:rPr>
                          <w:rFonts w:ascii="微软雅黑" w:hAnsi="微软雅黑" w:cstheme="minorBidi" w:hint="eastAsia"/>
                          <w:color w:val="414141"/>
                          <w:sz w:val="20"/>
                          <w:szCs w:val="20"/>
                          <w14:textFill>
                            <w14:solidFill>
                              <w14:srgbClr w14:val="41414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。</w:t>
                      </w:r>
                    </w:p>
                    <w:p w14:paraId="38A3753E" w14:textId="638094CC" w:rsidR="00A31837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cstheme="minorBidi" w:hint="eastAsia"/>
                          <w:color w:val="414141"/>
                          <w:sz w:val="20"/>
                          <w:szCs w:val="20"/>
                          <w14:textFill>
                            <w14:solidFill>
                              <w14:srgbClr w14:val="41414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theme="minorBidi" w:hint="eastAsia"/>
                          <w:b/>
                          <w:bCs/>
                          <w:color w:val="414141"/>
                          <w:sz w:val="20"/>
                          <w:szCs w:val="20"/>
                          <w14:textFill>
                            <w14:solidFill>
                              <w14:srgbClr w14:val="41414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研究内容：</w:t>
                      </w:r>
                      <w:r w:rsidR="00BF4B64" w:rsidRPr="00BF4B64">
                        <w:rPr>
                          <w:rFonts w:ascii="微软雅黑" w:hAnsi="微软雅黑" w:cstheme="minorBidi" w:hint="eastAsia"/>
                          <w:color w:val="414141"/>
                          <w:sz w:val="20"/>
                          <w:szCs w:val="20"/>
                          <w14:textFill>
                            <w14:solidFill>
                              <w14:srgbClr w14:val="41414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前端基于 Vue3 构建交互界面，后端采用ASP.NET Core 搭建接口服务，MySQL 作为底层数据存储，</w:t>
                      </w:r>
                      <w:r w:rsidR="00E10308" w:rsidRPr="00E10308">
                        <w:rPr>
                          <w:rFonts w:ascii="微软雅黑" w:hAnsi="微软雅黑" w:cstheme="minorBidi"/>
                          <w:color w:val="414141"/>
                          <w:sz w:val="20"/>
                          <w:szCs w:val="20"/>
                          <w14:textFill>
                            <w14:solidFill>
                              <w14:srgbClr w14:val="41414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集成 SparkMD5 实现大文件切片上传与断点续传，解决大体积数字作品上传耗时久、易中断的问题；引入 Three.js 实现数字作品的 3D 可视化展示，提升作品展示的交互体验</w:t>
                      </w:r>
                      <w:r w:rsidR="00A067EF">
                        <w:rPr>
                          <w:rFonts w:ascii="微软雅黑" w:hAnsi="微软雅黑" w:cstheme="minorBidi" w:hint="eastAsia"/>
                          <w:color w:val="414141"/>
                          <w:sz w:val="20"/>
                          <w:szCs w:val="20"/>
                          <w14:textFill>
                            <w14:solidFill>
                              <w14:srgbClr w14:val="41414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。</w:t>
                      </w:r>
                    </w:p>
                    <w:p w14:paraId="71D5A85B" w14:textId="04AB02F5" w:rsidR="00A31837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cstheme="minorBidi" w:hint="eastAsia"/>
                          <w:color w:val="414141"/>
                          <w:sz w:val="20"/>
                          <w:szCs w:val="20"/>
                          <w14:textFill>
                            <w14:solidFill>
                              <w14:srgbClr w14:val="41414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theme="minorBidi" w:hint="eastAsia"/>
                          <w:b/>
                          <w:bCs/>
                          <w:color w:val="414141"/>
                          <w:sz w:val="20"/>
                          <w:szCs w:val="20"/>
                          <w14:textFill>
                            <w14:solidFill>
                              <w14:srgbClr w14:val="41414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本人收获：</w:t>
                      </w:r>
                      <w:r w:rsidR="00E10308" w:rsidRPr="00E10308">
                        <w:rPr>
                          <w:rFonts w:ascii="微软雅黑" w:hAnsi="微软雅黑" w:cstheme="minorBidi"/>
                          <w:color w:val="414141"/>
                          <w:sz w:val="20"/>
                          <w:szCs w:val="20"/>
                          <w14:textFill>
                            <w14:solidFill>
                              <w14:srgbClr w14:val="41414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系统梳理学术论文撰写规范，掌握文献检索、数据整理、逻辑论证的核心方法，信息检索效率与学术写作的逻辑性、规范性显著提升</w:t>
                      </w:r>
                      <w:r w:rsidR="004E0799">
                        <w:rPr>
                          <w:rFonts w:ascii="微软雅黑" w:hAnsi="微软雅黑" w:cstheme="minorBidi" w:hint="eastAsia"/>
                          <w:color w:val="414141"/>
                          <w:sz w:val="20"/>
                          <w:szCs w:val="20"/>
                          <w14:textFill>
                            <w14:solidFill>
                              <w14:srgbClr w14:val="41414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。</w:t>
                      </w:r>
                      <w:r w:rsidR="00E10308" w:rsidRPr="00E10308">
                        <w:rPr>
                          <w:rFonts w:ascii="微软雅黑" w:hAnsi="微软雅黑" w:cstheme="minorBidi"/>
                          <w:color w:val="414141"/>
                          <w:sz w:val="20"/>
                          <w:szCs w:val="20"/>
                          <w14:textFill>
                            <w14:solidFill>
                              <w14:srgbClr w14:val="41414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夯实了 Web 全</w:t>
                      </w:r>
                      <w:proofErr w:type="gramStart"/>
                      <w:r w:rsidR="00E10308" w:rsidRPr="00E10308">
                        <w:rPr>
                          <w:rFonts w:ascii="微软雅黑" w:hAnsi="微软雅黑" w:cstheme="minorBidi"/>
                          <w:color w:val="414141"/>
                          <w:sz w:val="20"/>
                          <w:szCs w:val="20"/>
                          <w14:textFill>
                            <w14:solidFill>
                              <w14:srgbClr w14:val="41414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栈</w:t>
                      </w:r>
                      <w:proofErr w:type="gramEnd"/>
                      <w:r w:rsidR="00E10308" w:rsidRPr="00E10308">
                        <w:rPr>
                          <w:rFonts w:ascii="微软雅黑" w:hAnsi="微软雅黑" w:cstheme="minorBidi"/>
                          <w:color w:val="414141"/>
                          <w:sz w:val="20"/>
                          <w:szCs w:val="20"/>
                          <w14:textFill>
                            <w14:solidFill>
                              <w14:srgbClr w14:val="41414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开发的技术基础</w:t>
                      </w:r>
                      <w:r w:rsidR="00E10308">
                        <w:rPr>
                          <w:rFonts w:ascii="微软雅黑" w:hAnsi="微软雅黑" w:cstheme="minorBidi" w:hint="eastAsia"/>
                          <w:color w:val="414141"/>
                          <w:sz w:val="20"/>
                          <w:szCs w:val="20"/>
                          <w14:textFill>
                            <w14:solidFill>
                              <w14:srgbClr w14:val="41414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。</w:t>
                      </w:r>
                    </w:p>
                    <w:p w14:paraId="3F39900D" w14:textId="77777777" w:rsidR="00B447C5" w:rsidRDefault="00B447C5" w:rsidP="00B447C5">
                      <w:pPr>
                        <w:adjustRightInd w:val="0"/>
                        <w:snapToGrid w:val="0"/>
                        <w:ind w:left="420"/>
                        <w:rPr>
                          <w:rFonts w:ascii="微软雅黑" w:hAnsi="微软雅黑" w:cstheme="minorBidi" w:hint="eastAsia"/>
                          <w:color w:val="414141"/>
                          <w:sz w:val="20"/>
                          <w:szCs w:val="20"/>
                          <w14:textFill>
                            <w14:solidFill>
                              <w14:srgbClr w14:val="41414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3AA3FAB0" w14:textId="153610B1" w:rsidR="00A31837" w:rsidRDefault="00B447C5">
      <w:pPr>
        <w:widowControl/>
        <w:jc w:val="left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1CAD654E" wp14:editId="3A62EBBE">
                <wp:simplePos x="0" y="0"/>
                <wp:positionH relativeFrom="margin">
                  <wp:posOffset>114300</wp:posOffset>
                </wp:positionH>
                <wp:positionV relativeFrom="page">
                  <wp:posOffset>7132320</wp:posOffset>
                </wp:positionV>
                <wp:extent cx="6591300" cy="2202180"/>
                <wp:effectExtent l="0" t="0" r="0" b="0"/>
                <wp:wrapNone/>
                <wp:docPr id="2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1300" cy="2202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CB192C8" w14:textId="15CC2B99" w:rsidR="00A31837" w:rsidRDefault="00B447C5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项目《数字孪生果园诊断》：</w:t>
                            </w:r>
                          </w:p>
                          <w:p w14:paraId="01A5961C" w14:textId="0818386B" w:rsidR="00A31837" w:rsidRDefault="00BF4B64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14:textFill>
                                  <w14:solidFill>
                                    <w14:srgbClr w14:val="41414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项目经历描述</w:t>
                            </w:r>
                            <w:r w:rsidR="00B447C5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 w:rsidRPr="00BF4B64"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参与数字孪生果园诊断 Web 系统的前端开发，该系统通过可视化方式呈现果园生长数据、病虫害诊断结果，为果园管理提供数字化决策支持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6364DA12" w14:textId="1D544C24" w:rsidR="00BF4B64" w:rsidRDefault="000035A4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14:textFill>
                                  <w14:solidFill>
                                    <w14:srgbClr w14:val="41414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研究内容：</w:t>
                            </w:r>
                            <w:r w:rsidRPr="000035A4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基于 Vue3 + Element UI搭建前端页面框架，封装通用组件，负责数据可视化模块开发，对接后端 Java 接口，实现果园生长数据、诊断报告的动态渲染与交互，处理前端数据校验、异常捕获及兼容性问题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22ED147A" w14:textId="45F9BD65" w:rsidR="000035A4" w:rsidRDefault="000035A4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14:textFill>
                                  <w14:solidFill>
                                    <w14:srgbClr w14:val="41414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本人收获：</w:t>
                            </w:r>
                            <w:r w:rsidRPr="000035A4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熟练掌握 Vue3+ Element UI 的实战应用，能独立完成前端页面搭建、组件封装及接口对接，夯实了前端工程化开发思维，提升跨团队协作效率，熟悉与后端的连接，强化问题排查与解决能力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D654E" id="_x0000_s1053" type="#_x0000_t202" style="position:absolute;margin-left:9pt;margin-top:561.6pt;width:519pt;height:173.4pt;z-index:251738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" filled="f" stroked="f">
                <v:textbox>
                  <w:txbxContent>
                    <w:p w14:paraId="3CB192C8" w14:textId="15CC2B99" w:rsidR="00A31837" w:rsidRDefault="00B447C5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项目《数字孪生果园诊断》：</w:t>
                      </w:r>
                    </w:p>
                    <w:p w14:paraId="01A5961C" w14:textId="0818386B" w:rsidR="00A31837" w:rsidRDefault="00BF4B64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b/>
                          <w:bCs/>
                          <w:color w:val="414141"/>
                          <w:sz w:val="20"/>
                          <w:szCs w:val="20"/>
                          <w14:textFill>
                            <w14:solidFill>
                              <w14:srgbClr w14:val="41414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项目经历描述</w:t>
                      </w:r>
                      <w:r w:rsidR="00B447C5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：</w:t>
                      </w:r>
                      <w:r w:rsidRPr="00BF4B64"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参与数字孪生果园诊断 Web 系统的前端开发，该系统通过可视化方式呈现果园生长数据、病虫害诊断结果，为果园管理提供数字化决策支持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。</w:t>
                      </w:r>
                    </w:p>
                    <w:p w14:paraId="6364DA12" w14:textId="1D544C24" w:rsidR="00BF4B64" w:rsidRDefault="000035A4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b/>
                          <w:bCs/>
                          <w:color w:val="414141"/>
                          <w:sz w:val="20"/>
                          <w:szCs w:val="20"/>
                          <w14:textFill>
                            <w14:solidFill>
                              <w14:srgbClr w14:val="41414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研究内容：</w:t>
                      </w:r>
                      <w:r w:rsidRPr="000035A4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基于 Vue3 + Element UI搭建前端页面框架，封装通用组件，负责数据可视化模块开发，对接后端 Java 接口，实现果园生长数据、诊断报告的动态渲染与交互，处理前端数据校验、异常捕获及兼容性问题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。</w:t>
                      </w:r>
                    </w:p>
                    <w:p w14:paraId="22ED147A" w14:textId="45F9BD65" w:rsidR="000035A4" w:rsidRDefault="000035A4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b/>
                          <w:bCs/>
                          <w:color w:val="414141"/>
                          <w:sz w:val="20"/>
                          <w:szCs w:val="20"/>
                          <w14:textFill>
                            <w14:solidFill>
                              <w14:srgbClr w14:val="41414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本人收获：</w:t>
                      </w:r>
                      <w:r w:rsidRPr="000035A4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熟练掌握 Vue3+ Element UI 的实战应用，能独立完成前端页面搭建、组件封装及接口对接，夯实了前端工程化开发思维，提升跨团队协作效率，熟悉与后端的连接，强化问题排查与解决能力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4E0799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EC61520" wp14:editId="20254C03">
                <wp:simplePos x="0" y="0"/>
                <wp:positionH relativeFrom="column">
                  <wp:posOffset>193040</wp:posOffset>
                </wp:positionH>
                <wp:positionV relativeFrom="page">
                  <wp:posOffset>9417050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DDC733F" w14:textId="379A55BA" w:rsidR="00A31837" w:rsidRDefault="004E0799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bookmarkStart w:id="0" w:name="OLE_LINK4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本人</w:t>
                            </w:r>
                            <w:bookmarkEnd w:id="0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通过大学英语四级，具有比较良好的英语读写能力，并且通过对项目的设计与实现增强了我</w:t>
                            </w:r>
                            <w:r w:rsidR="00524BBC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独自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解决问题的</w:t>
                            </w:r>
                            <w:r w:rsidR="00524BBC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能力。能够熟练的掌握信息处理与文件检索的能力，</w:t>
                            </w:r>
                          </w:p>
                          <w:p w14:paraId="1A14301D" w14:textId="68B701A8" w:rsidR="00524BBC" w:rsidRDefault="00524BBC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本人综合素质也较强，有较强的学习能力，</w:t>
                            </w:r>
                            <w:r w:rsidR="00A023D5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对于人工智能这一领域也非常感兴趣。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心态比较好，吃苦耐劳，有较强的进取心，有很强的团队意识并且做事认真负责。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61520" id="_x0000_s1054" type="#_x0000_t202" style="position:absolute;margin-left:15.2pt;margin-top:741.5pt;width:506.25pt;height:42.2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" filled="f" stroked="f">
                <v:textbox style="mso-fit-shape-to-text:t">
                  <w:txbxContent>
                    <w:p w14:paraId="2DDC733F" w14:textId="379A55BA" w:rsidR="00A31837" w:rsidRDefault="004E0799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bookmarkStart w:id="1" w:name="OLE_LINK4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本人</w:t>
                      </w:r>
                      <w:bookmarkEnd w:id="1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通过大学英语四级，具有比较良好的英语读写能力，并且通过对项目的设计与实现增强了我</w:t>
                      </w:r>
                      <w:r w:rsidR="00524BBC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独自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解决问题的</w:t>
                      </w:r>
                      <w:r w:rsidR="00524BBC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能力。能够熟练的掌握信息处理与文件检索的能力，</w:t>
                      </w:r>
                    </w:p>
                    <w:p w14:paraId="1A14301D" w14:textId="68B701A8" w:rsidR="00524BBC" w:rsidRDefault="00524BBC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本人综合素质也较强，有较强的学习能力，</w:t>
                      </w:r>
                      <w:r w:rsidR="00A023D5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对于人工智能这一领域也非常感兴趣。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心态比较好，吃苦耐劳，有较强的进取心，有很强的团队意识并且做事认真负责。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E0799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51E1CB55" wp14:editId="40E3D7A1">
                <wp:simplePos x="0" y="0"/>
                <wp:positionH relativeFrom="column">
                  <wp:posOffset>-63500</wp:posOffset>
                </wp:positionH>
                <wp:positionV relativeFrom="page">
                  <wp:posOffset>9161780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F38401" w14:textId="41D6D34A" w:rsidR="00A31837" w:rsidRDefault="004E0799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E1CB55" id="组合 72" o:spid="_x0000_s1055" style="position:absolute;margin-left:-5pt;margin-top:721.4pt;width:534pt;height:22.3pt;z-index:25167616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">
                <v:group id="组合 81" o:spid="_x0000_s105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5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" adj="-11796480,,5400" path="m1093154,r77999,l1406296,288031r-77999,l1093154,xm1030297,r39620,l1305060,288031r-39620,l1030297,xm,l1007060,r235143,288031l,288031,,xe" fillcolor="#5a5a5a [2109]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DF38401" w14:textId="41D6D34A" w:rsidR="00A31837" w:rsidRDefault="004E0799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5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" fillcolor="#5a5a5a [2109]" stroked="f"/>
                </v:group>
                <v:line id="直接连接符 20" o:spid="_x0000_s105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" strokecolor="#5a5a5a [2109]"/>
                <w10:wrap anchory="page"/>
              </v:group>
            </w:pict>
          </mc:Fallback>
        </mc:AlternateContent>
      </w:r>
    </w:p>
    <w:sectPr w:rsidR="00A31837">
      <w:pgSz w:w="11906" w:h="16838"/>
      <w:pgMar w:top="720" w:right="720" w:bottom="720" w:left="72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57F4F" w14:textId="77777777" w:rsidR="005E3364" w:rsidRDefault="005E3364" w:rsidP="00BD5409">
      <w:pPr>
        <w:rPr>
          <w:rFonts w:hint="eastAsia"/>
        </w:rPr>
      </w:pPr>
      <w:r>
        <w:separator/>
      </w:r>
    </w:p>
  </w:endnote>
  <w:endnote w:type="continuationSeparator" w:id="0">
    <w:p w14:paraId="4E94576E" w14:textId="77777777" w:rsidR="005E3364" w:rsidRDefault="005E3364" w:rsidP="00BD540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EED12" w14:textId="77777777" w:rsidR="005E3364" w:rsidRDefault="005E3364" w:rsidP="00BD5409">
      <w:pPr>
        <w:rPr>
          <w:rFonts w:hint="eastAsia"/>
        </w:rPr>
      </w:pPr>
      <w:r>
        <w:separator/>
      </w:r>
    </w:p>
  </w:footnote>
  <w:footnote w:type="continuationSeparator" w:id="0">
    <w:p w14:paraId="1475CB65" w14:textId="77777777" w:rsidR="005E3364" w:rsidRDefault="005E3364" w:rsidP="00BD540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6A7BAB1"/>
    <w:multiLevelType w:val="singleLevel"/>
    <w:tmpl w:val="D6A7BAB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E30E7F76"/>
    <w:multiLevelType w:val="singleLevel"/>
    <w:tmpl w:val="E30E7F7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50731564">
    <w:abstractNumId w:val="0"/>
  </w:num>
  <w:num w:numId="2" w16cid:durableId="1886912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AyYTQxYThjYTJkNWI1YTRhNDU4ZDMzNmEzZWFjOWYifQ=="/>
  </w:docVars>
  <w:rsids>
    <w:rsidRoot w:val="1D06237C"/>
    <w:rsid w:val="000035A4"/>
    <w:rsid w:val="00017269"/>
    <w:rsid w:val="00033B00"/>
    <w:rsid w:val="00050DD0"/>
    <w:rsid w:val="000A15E2"/>
    <w:rsid w:val="000A477B"/>
    <w:rsid w:val="000B7624"/>
    <w:rsid w:val="000D0CC2"/>
    <w:rsid w:val="00101F84"/>
    <w:rsid w:val="00145F04"/>
    <w:rsid w:val="0016204C"/>
    <w:rsid w:val="001864CD"/>
    <w:rsid w:val="0019746D"/>
    <w:rsid w:val="001C70A3"/>
    <w:rsid w:val="001D355C"/>
    <w:rsid w:val="00211176"/>
    <w:rsid w:val="002A02CC"/>
    <w:rsid w:val="002A6755"/>
    <w:rsid w:val="003150B6"/>
    <w:rsid w:val="0032069C"/>
    <w:rsid w:val="00321A94"/>
    <w:rsid w:val="00355330"/>
    <w:rsid w:val="003666FA"/>
    <w:rsid w:val="003829A9"/>
    <w:rsid w:val="003A597D"/>
    <w:rsid w:val="003A754D"/>
    <w:rsid w:val="004264B5"/>
    <w:rsid w:val="0043133E"/>
    <w:rsid w:val="004447F5"/>
    <w:rsid w:val="00446196"/>
    <w:rsid w:val="00461F81"/>
    <w:rsid w:val="00465FA2"/>
    <w:rsid w:val="00487CEA"/>
    <w:rsid w:val="004E0799"/>
    <w:rsid w:val="004E2CF5"/>
    <w:rsid w:val="004F0F87"/>
    <w:rsid w:val="004F6A02"/>
    <w:rsid w:val="0051378C"/>
    <w:rsid w:val="00524BBC"/>
    <w:rsid w:val="0053077D"/>
    <w:rsid w:val="005311C9"/>
    <w:rsid w:val="005402B0"/>
    <w:rsid w:val="00553D99"/>
    <w:rsid w:val="00557EDC"/>
    <w:rsid w:val="005930A9"/>
    <w:rsid w:val="005B4768"/>
    <w:rsid w:val="005C3A11"/>
    <w:rsid w:val="005E3364"/>
    <w:rsid w:val="006314A6"/>
    <w:rsid w:val="0063401E"/>
    <w:rsid w:val="006922FB"/>
    <w:rsid w:val="00694DFC"/>
    <w:rsid w:val="006B4C9F"/>
    <w:rsid w:val="006C2386"/>
    <w:rsid w:val="006F567F"/>
    <w:rsid w:val="0070574A"/>
    <w:rsid w:val="007269E1"/>
    <w:rsid w:val="00735052"/>
    <w:rsid w:val="0075472D"/>
    <w:rsid w:val="007719C0"/>
    <w:rsid w:val="0077420C"/>
    <w:rsid w:val="007B1C07"/>
    <w:rsid w:val="00814F76"/>
    <w:rsid w:val="0082702B"/>
    <w:rsid w:val="0085417A"/>
    <w:rsid w:val="0087610E"/>
    <w:rsid w:val="0089146D"/>
    <w:rsid w:val="008D71F0"/>
    <w:rsid w:val="00911736"/>
    <w:rsid w:val="00923016"/>
    <w:rsid w:val="0092591B"/>
    <w:rsid w:val="0093492D"/>
    <w:rsid w:val="0093682A"/>
    <w:rsid w:val="0094454E"/>
    <w:rsid w:val="00966B66"/>
    <w:rsid w:val="009872F7"/>
    <w:rsid w:val="009C366C"/>
    <w:rsid w:val="009D6057"/>
    <w:rsid w:val="009F7C4F"/>
    <w:rsid w:val="00A023D5"/>
    <w:rsid w:val="00A067EF"/>
    <w:rsid w:val="00A2143F"/>
    <w:rsid w:val="00A24A7B"/>
    <w:rsid w:val="00A26FC6"/>
    <w:rsid w:val="00A31837"/>
    <w:rsid w:val="00A702BF"/>
    <w:rsid w:val="00AB760C"/>
    <w:rsid w:val="00AD3779"/>
    <w:rsid w:val="00AE5B76"/>
    <w:rsid w:val="00B31A69"/>
    <w:rsid w:val="00B447C5"/>
    <w:rsid w:val="00B822E2"/>
    <w:rsid w:val="00B96766"/>
    <w:rsid w:val="00BD4664"/>
    <w:rsid w:val="00BD5409"/>
    <w:rsid w:val="00BE34B0"/>
    <w:rsid w:val="00BE4D64"/>
    <w:rsid w:val="00BF0749"/>
    <w:rsid w:val="00BF4B64"/>
    <w:rsid w:val="00C21631"/>
    <w:rsid w:val="00C4568C"/>
    <w:rsid w:val="00C75DDA"/>
    <w:rsid w:val="00CD3E9B"/>
    <w:rsid w:val="00D06232"/>
    <w:rsid w:val="00D20491"/>
    <w:rsid w:val="00D5029C"/>
    <w:rsid w:val="00D50E46"/>
    <w:rsid w:val="00D76D6E"/>
    <w:rsid w:val="00D8497B"/>
    <w:rsid w:val="00DB4EC6"/>
    <w:rsid w:val="00DB6737"/>
    <w:rsid w:val="00DD7BC7"/>
    <w:rsid w:val="00DE2C78"/>
    <w:rsid w:val="00E10308"/>
    <w:rsid w:val="00E17ECD"/>
    <w:rsid w:val="00EA0AB9"/>
    <w:rsid w:val="00EA688C"/>
    <w:rsid w:val="00EB1E8E"/>
    <w:rsid w:val="00EB4E4A"/>
    <w:rsid w:val="00F4103D"/>
    <w:rsid w:val="00F54173"/>
    <w:rsid w:val="00F85E79"/>
    <w:rsid w:val="00FF5D10"/>
    <w:rsid w:val="00FF7F4E"/>
    <w:rsid w:val="022F48F3"/>
    <w:rsid w:val="04925626"/>
    <w:rsid w:val="074C75C1"/>
    <w:rsid w:val="084A76CE"/>
    <w:rsid w:val="0AE04DF9"/>
    <w:rsid w:val="0CE131E6"/>
    <w:rsid w:val="0F4D50E1"/>
    <w:rsid w:val="11120177"/>
    <w:rsid w:val="134857C6"/>
    <w:rsid w:val="13AD662C"/>
    <w:rsid w:val="17267A8E"/>
    <w:rsid w:val="1B232003"/>
    <w:rsid w:val="1C2106E4"/>
    <w:rsid w:val="1CBA3C22"/>
    <w:rsid w:val="1D06237C"/>
    <w:rsid w:val="1EFD08F1"/>
    <w:rsid w:val="1F120F6E"/>
    <w:rsid w:val="1F697420"/>
    <w:rsid w:val="20A42CF2"/>
    <w:rsid w:val="21CB7B54"/>
    <w:rsid w:val="22500180"/>
    <w:rsid w:val="23656A9A"/>
    <w:rsid w:val="24292737"/>
    <w:rsid w:val="276349F4"/>
    <w:rsid w:val="2CC13888"/>
    <w:rsid w:val="2D4C2D07"/>
    <w:rsid w:val="2E6B6B2E"/>
    <w:rsid w:val="2EDE1784"/>
    <w:rsid w:val="32267810"/>
    <w:rsid w:val="34267BCE"/>
    <w:rsid w:val="34491369"/>
    <w:rsid w:val="373413EB"/>
    <w:rsid w:val="376727AF"/>
    <w:rsid w:val="377F209C"/>
    <w:rsid w:val="3FF36905"/>
    <w:rsid w:val="41BF3490"/>
    <w:rsid w:val="42E07DBB"/>
    <w:rsid w:val="43842EC3"/>
    <w:rsid w:val="445D6327"/>
    <w:rsid w:val="44726807"/>
    <w:rsid w:val="489E538C"/>
    <w:rsid w:val="49F40881"/>
    <w:rsid w:val="4D8F6034"/>
    <w:rsid w:val="501038FD"/>
    <w:rsid w:val="548155A3"/>
    <w:rsid w:val="55BF06DA"/>
    <w:rsid w:val="55EF31FD"/>
    <w:rsid w:val="59820B34"/>
    <w:rsid w:val="5A812BE9"/>
    <w:rsid w:val="5AAC5B0E"/>
    <w:rsid w:val="5D6D7BF8"/>
    <w:rsid w:val="5D8D62D9"/>
    <w:rsid w:val="5EFB09A5"/>
    <w:rsid w:val="6245621A"/>
    <w:rsid w:val="63A635D5"/>
    <w:rsid w:val="66F565E0"/>
    <w:rsid w:val="67F94919"/>
    <w:rsid w:val="68220E8D"/>
    <w:rsid w:val="6C1C035E"/>
    <w:rsid w:val="711D7A3E"/>
    <w:rsid w:val="730B4A76"/>
    <w:rsid w:val="73C956F8"/>
    <w:rsid w:val="747432E1"/>
    <w:rsid w:val="799B323C"/>
    <w:rsid w:val="7C242D65"/>
    <w:rsid w:val="7D9170B7"/>
    <w:rsid w:val="7E2E4282"/>
    <w:rsid w:val="7F98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47E4BF8"/>
  <w15:docId w15:val="{9AF14AF7-FA1C-42EC-A76D-30047B490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autoRedefine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autoRedefine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autoRedefine/>
    <w:uiPriority w:val="99"/>
    <w:unhideWhenUsed/>
    <w:qFormat/>
    <w:rPr>
      <w:color w:val="0000FF"/>
      <w:u w:val="single"/>
    </w:rPr>
  </w:style>
  <w:style w:type="paragraph" w:customStyle="1" w:styleId="11">
    <w:name w:val="列出段落1"/>
    <w:basedOn w:val="a"/>
    <w:autoRedefine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autoRedefine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页眉 字符"/>
    <w:basedOn w:val="a0"/>
    <w:link w:val="a5"/>
    <w:autoRedefine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2">
    <w:name w:val="列出段落2"/>
    <w:basedOn w:val="a"/>
    <w:autoRedefine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styleId="aa">
    <w:name w:val="Unresolved Mention"/>
    <w:basedOn w:val="a0"/>
    <w:uiPriority w:val="99"/>
    <w:semiHidden/>
    <w:unhideWhenUsed/>
    <w:rsid w:val="00BF4B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1019;&#24847;&#31616;&#21382;SJS0056A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926246F-BDAA-40B0-B467-8EC9BFA98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创意简历SJS0056A.docx</Template>
  <TotalTime>44</TotalTime>
  <Pages>1</Pages>
  <Words>38</Words>
  <Characters>50</Characters>
  <Application>Microsoft Office Word</Application>
  <DocSecurity>0</DocSecurity>
  <Lines>50</Lines>
  <Paragraphs>21</Paragraphs>
  <ScaleCrop>false</ScaleCrop>
  <Company>china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sj w</cp:lastModifiedBy>
  <cp:revision>9</cp:revision>
  <dcterms:created xsi:type="dcterms:W3CDTF">2026-03-06T09:01:00Z</dcterms:created>
  <dcterms:modified xsi:type="dcterms:W3CDTF">2026-03-24T11:54:00Z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51FA7372F2D44D2093E5DD00080928E1</vt:lpwstr>
  </property>
</Properties>
</file>